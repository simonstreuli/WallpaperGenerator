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D4A13" w14:textId="22A8A251" w:rsidR="0008323D" w:rsidRDefault="0008323D"/>
    <w:p w14:paraId="58FFB88E" w14:textId="03BED7AD" w:rsidR="0008323D" w:rsidRDefault="00E955E8" w:rsidP="0008323D">
      <w:pPr>
        <w:pStyle w:val="berschrift2"/>
      </w:pPr>
      <w:r>
        <w:t>Wallpaper Generator</w:t>
      </w:r>
    </w:p>
    <w:p w14:paraId="5042C3C7" w14:textId="77777777" w:rsidR="00941895" w:rsidRDefault="0065752A" w:rsidP="0065752A">
      <w:pPr>
        <w:pStyle w:val="berschrift1"/>
        <w:jc w:val="center"/>
        <w:rPr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D67878" wp14:editId="79BA71A2">
            <wp:simplePos x="0" y="0"/>
            <wp:positionH relativeFrom="margin">
              <wp:posOffset>357505</wp:posOffset>
            </wp:positionH>
            <wp:positionV relativeFrom="paragraph">
              <wp:posOffset>375920</wp:posOffset>
            </wp:positionV>
            <wp:extent cx="5227320" cy="5227320"/>
            <wp:effectExtent l="0" t="0" r="0" b="0"/>
            <wp:wrapNone/>
            <wp:docPr id="1890108065" name="Grafik 7" descr="Generiertes 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eneriertes Bi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895">
        <w:rPr>
          <w:sz w:val="36"/>
          <w:szCs w:val="44"/>
        </w:rPr>
        <w:t xml:space="preserve">ÜK-335 25/4256 </w:t>
      </w:r>
    </w:p>
    <w:p w14:paraId="12BCFE3D" w14:textId="34A8F16D" w:rsidR="0065752A" w:rsidRPr="0065752A" w:rsidRDefault="0065752A" w:rsidP="0065752A">
      <w:pPr>
        <w:pStyle w:val="berschrift1"/>
        <w:jc w:val="center"/>
        <w:rPr>
          <w:sz w:val="36"/>
          <w:szCs w:val="44"/>
        </w:rPr>
      </w:pPr>
      <w:r w:rsidRPr="0065752A">
        <w:rPr>
          <w:sz w:val="36"/>
          <w:szCs w:val="44"/>
        </w:rPr>
        <w:t>Mobile-Applikation realisieren</w:t>
      </w:r>
    </w:p>
    <w:p w14:paraId="7526A68E" w14:textId="1002E4CB" w:rsidR="00E955E8" w:rsidRDefault="00E955E8" w:rsidP="00E955E8">
      <w:pPr>
        <w:rPr>
          <w:noProof/>
        </w:rPr>
      </w:pPr>
    </w:p>
    <w:p w14:paraId="63EC7336" w14:textId="58FDED08" w:rsidR="00D94E32" w:rsidRDefault="00D94E32" w:rsidP="00E955E8">
      <w:pPr>
        <w:rPr>
          <w:noProof/>
        </w:rPr>
      </w:pPr>
    </w:p>
    <w:p w14:paraId="05529CC0" w14:textId="3226AA70" w:rsidR="00D94E32" w:rsidRDefault="00D94E32" w:rsidP="00E955E8">
      <w:pPr>
        <w:rPr>
          <w:noProof/>
        </w:rPr>
      </w:pPr>
    </w:p>
    <w:p w14:paraId="2F981A15" w14:textId="59DC69CF" w:rsidR="00D94E32" w:rsidRDefault="00D94E32" w:rsidP="00E955E8">
      <w:pPr>
        <w:rPr>
          <w:noProof/>
        </w:rPr>
      </w:pPr>
    </w:p>
    <w:p w14:paraId="5B19EBCC" w14:textId="468C770C" w:rsidR="00D94E32" w:rsidRDefault="00D94E32" w:rsidP="00E955E8">
      <w:pPr>
        <w:rPr>
          <w:noProof/>
        </w:rPr>
      </w:pPr>
    </w:p>
    <w:p w14:paraId="07A04D44" w14:textId="655F7FC5" w:rsidR="0065752A" w:rsidRPr="0065752A" w:rsidRDefault="0065752A" w:rsidP="0065752A">
      <w:pPr>
        <w:rPr>
          <w:noProof/>
          <w:lang w:val="de-DE"/>
        </w:rPr>
      </w:pPr>
    </w:p>
    <w:p w14:paraId="6B751527" w14:textId="77777777" w:rsidR="00D94E32" w:rsidRDefault="00D94E32" w:rsidP="00E955E8">
      <w:pPr>
        <w:rPr>
          <w:noProof/>
        </w:rPr>
      </w:pPr>
    </w:p>
    <w:p w14:paraId="35A05836" w14:textId="77777777" w:rsidR="00D94E32" w:rsidRDefault="00D94E32" w:rsidP="00E955E8">
      <w:pPr>
        <w:rPr>
          <w:noProof/>
        </w:rPr>
      </w:pPr>
    </w:p>
    <w:p w14:paraId="2EE77B80" w14:textId="18DA1D24" w:rsidR="00D94E32" w:rsidRDefault="00D94E32" w:rsidP="00E955E8">
      <w:pPr>
        <w:rPr>
          <w:noProof/>
        </w:rPr>
      </w:pPr>
    </w:p>
    <w:p w14:paraId="32AF967B" w14:textId="77777777" w:rsidR="00D94E32" w:rsidRDefault="00D94E32" w:rsidP="00E955E8">
      <w:pPr>
        <w:rPr>
          <w:noProof/>
        </w:rPr>
      </w:pPr>
    </w:p>
    <w:p w14:paraId="7044D14F" w14:textId="77777777" w:rsidR="00D94E32" w:rsidRDefault="00D94E32" w:rsidP="00E955E8">
      <w:pPr>
        <w:rPr>
          <w:noProof/>
        </w:rPr>
      </w:pPr>
    </w:p>
    <w:p w14:paraId="0591FF1A" w14:textId="77777777" w:rsidR="00D94E32" w:rsidRDefault="00D94E32" w:rsidP="00E955E8">
      <w:pPr>
        <w:rPr>
          <w:noProof/>
        </w:rPr>
      </w:pPr>
    </w:p>
    <w:p w14:paraId="515536C6" w14:textId="77777777" w:rsidR="00D94E32" w:rsidRDefault="00D94E32" w:rsidP="00E955E8">
      <w:pPr>
        <w:rPr>
          <w:noProof/>
        </w:rPr>
      </w:pPr>
    </w:p>
    <w:p w14:paraId="5BDD432C" w14:textId="77777777" w:rsidR="00D94E32" w:rsidRDefault="00D94E32" w:rsidP="00E955E8">
      <w:pPr>
        <w:rPr>
          <w:noProof/>
        </w:rPr>
      </w:pPr>
    </w:p>
    <w:p w14:paraId="4D7229F8" w14:textId="77777777" w:rsidR="00D94E32" w:rsidRDefault="00D94E32" w:rsidP="00E955E8">
      <w:pPr>
        <w:rPr>
          <w:noProof/>
        </w:rPr>
      </w:pPr>
    </w:p>
    <w:p w14:paraId="75510B61" w14:textId="3087CC2F" w:rsidR="00E955E8" w:rsidRPr="00E955E8" w:rsidRDefault="00E955E8" w:rsidP="00E955E8"/>
    <w:tbl>
      <w:tblPr>
        <w:tblStyle w:val="Gitternetztabelle2Akzent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4B4861" w14:paraId="7FECD56B" w14:textId="77777777" w:rsidTr="00E95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55810F3" w14:textId="77777777" w:rsidR="004B4861" w:rsidRDefault="004B4861"/>
          <w:p w14:paraId="7E8F33A8" w14:textId="77777777" w:rsidR="004B4861" w:rsidRPr="004B4861" w:rsidRDefault="004B4861">
            <w:pPr>
              <w:rPr>
                <w:b w:val="0"/>
                <w:bCs w:val="0"/>
              </w:rPr>
            </w:pPr>
            <w:r w:rsidRPr="004B4861">
              <w:rPr>
                <w:b w:val="0"/>
                <w:bCs w:val="0"/>
              </w:rPr>
              <w:t>Autor</w:t>
            </w:r>
          </w:p>
        </w:tc>
        <w:tc>
          <w:tcPr>
            <w:tcW w:w="4820" w:type="dxa"/>
          </w:tcPr>
          <w:p w14:paraId="56BDBE1F" w14:textId="77777777" w:rsidR="004B4861" w:rsidRDefault="004B48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33A279" w14:textId="77777777" w:rsidR="004B4861" w:rsidRDefault="004B48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Simon Streuli</w:t>
            </w:r>
          </w:p>
        </w:tc>
      </w:tr>
      <w:tr w:rsidR="004B4861" w14:paraId="6E94B488" w14:textId="77777777" w:rsidTr="00E95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BC4656E" w14:textId="77777777" w:rsidR="004B4861" w:rsidRDefault="004B4861"/>
          <w:p w14:paraId="7873F4AA" w14:textId="77777777" w:rsidR="004B4861" w:rsidRPr="004B4861" w:rsidRDefault="00AF31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Erstelldatum</w:t>
            </w:r>
          </w:p>
        </w:tc>
        <w:tc>
          <w:tcPr>
            <w:tcW w:w="4820" w:type="dxa"/>
          </w:tcPr>
          <w:p w14:paraId="137E1772" w14:textId="77777777" w:rsidR="004B4861" w:rsidRDefault="004B4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756234A" w14:textId="56B5C1FE" w:rsidR="004B4861" w:rsidRPr="009A2006" w:rsidRDefault="00E955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20.05.2025</w:t>
            </w:r>
          </w:p>
        </w:tc>
      </w:tr>
      <w:tr w:rsidR="004B4861" w14:paraId="4080187B" w14:textId="77777777" w:rsidTr="00E955E8">
        <w:trPr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9DEBFC3" w14:textId="77777777" w:rsidR="004B4861" w:rsidRDefault="004B4861"/>
          <w:p w14:paraId="516F8D81" w14:textId="77777777" w:rsidR="004B4861" w:rsidRPr="004B4861" w:rsidRDefault="00AF31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Abgabedatum</w:t>
            </w:r>
          </w:p>
        </w:tc>
        <w:tc>
          <w:tcPr>
            <w:tcW w:w="4820" w:type="dxa"/>
          </w:tcPr>
          <w:p w14:paraId="3F947CC2" w14:textId="77777777" w:rsidR="004B4861" w:rsidRPr="009A2006" w:rsidRDefault="004B4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3E82F1B9" w14:textId="2BFD848E" w:rsidR="004B4861" w:rsidRDefault="00E95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21</w:t>
            </w:r>
            <w:r w:rsidR="004B4861" w:rsidRPr="009A2006">
              <w:rPr>
                <w:b/>
                <w:bCs/>
              </w:rPr>
              <w:t>.</w:t>
            </w:r>
            <w:r>
              <w:rPr>
                <w:b/>
                <w:bCs/>
              </w:rPr>
              <w:t>05</w:t>
            </w:r>
            <w:r w:rsidR="004B4861" w:rsidRPr="009A2006">
              <w:rPr>
                <w:b/>
                <w:bCs/>
              </w:rPr>
              <w:t>.202</w:t>
            </w:r>
            <w:r>
              <w:rPr>
                <w:b/>
                <w:bCs/>
              </w:rPr>
              <w:t>5</w:t>
            </w:r>
          </w:p>
        </w:tc>
      </w:tr>
    </w:tbl>
    <w:p w14:paraId="0D37EB19" w14:textId="77777777" w:rsidR="004D2D9C" w:rsidRDefault="004D2D9C"/>
    <w:p w14:paraId="3542CB57" w14:textId="77777777" w:rsidR="004D2D9C" w:rsidRDefault="004D2D9C"/>
    <w:sdt>
      <w:sdtPr>
        <w:rPr>
          <w:rFonts w:eastAsiaTheme="minorHAnsi" w:cstheme="minorBidi"/>
          <w:b w:val="0"/>
          <w:color w:val="auto"/>
          <w:sz w:val="22"/>
          <w:szCs w:val="22"/>
          <w:lang w:val="de-CH" w:eastAsia="en-US"/>
        </w:rPr>
        <w:id w:val="-3719147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7F975B" w14:textId="77777777" w:rsidR="004D2D9C" w:rsidRPr="004D2D9C" w:rsidRDefault="004D2D9C" w:rsidP="0008323D">
          <w:pPr>
            <w:pStyle w:val="Inhaltsverzeichnisberschrift"/>
          </w:pPr>
          <w:r>
            <w:t>Inhaltsverzeichnis</w:t>
          </w:r>
        </w:p>
        <w:p w14:paraId="5FDE5439" w14:textId="77777777" w:rsidR="009A2006" w:rsidRDefault="004D2D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09715" w:history="1">
            <w:r w:rsidR="009A2006" w:rsidRPr="009A2006">
              <w:rPr>
                <w:rStyle w:val="Hyperlink"/>
                <w:b/>
                <w:bCs/>
                <w:noProof/>
              </w:rPr>
              <w:t>Titel1</w:t>
            </w:r>
            <w:r w:rsidR="009A2006">
              <w:rPr>
                <w:noProof/>
                <w:webHidden/>
              </w:rPr>
              <w:tab/>
            </w:r>
            <w:r w:rsidR="009A2006">
              <w:rPr>
                <w:noProof/>
                <w:webHidden/>
              </w:rPr>
              <w:fldChar w:fldCharType="begin"/>
            </w:r>
            <w:r w:rsidR="009A2006">
              <w:rPr>
                <w:noProof/>
                <w:webHidden/>
              </w:rPr>
              <w:instrText xml:space="preserve"> PAGEREF _Toc120709715 \h </w:instrText>
            </w:r>
            <w:r w:rsidR="009A2006">
              <w:rPr>
                <w:noProof/>
                <w:webHidden/>
              </w:rPr>
            </w:r>
            <w:r w:rsidR="009A2006">
              <w:rPr>
                <w:noProof/>
                <w:webHidden/>
              </w:rPr>
              <w:fldChar w:fldCharType="separate"/>
            </w:r>
            <w:r w:rsidR="009A2006">
              <w:rPr>
                <w:noProof/>
                <w:webHidden/>
              </w:rPr>
              <w:t>1</w:t>
            </w:r>
            <w:r w:rsidR="009A2006">
              <w:rPr>
                <w:noProof/>
                <w:webHidden/>
              </w:rPr>
              <w:fldChar w:fldCharType="end"/>
            </w:r>
          </w:hyperlink>
        </w:p>
        <w:p w14:paraId="6F520A90" w14:textId="77777777" w:rsidR="009A2006" w:rsidRPr="009A2006" w:rsidRDefault="009A2006" w:rsidP="009A2006">
          <w:pPr>
            <w:pStyle w:val="Verzeichnis1"/>
            <w:rPr>
              <w:rFonts w:asciiTheme="minorHAnsi" w:eastAsiaTheme="minorEastAsia" w:hAnsiTheme="minorHAnsi"/>
              <w:lang w:val="de-DE" w:eastAsia="de-DE"/>
            </w:rPr>
          </w:pPr>
          <w:hyperlink w:anchor="_Toc120709716" w:history="1">
            <w:r w:rsidRPr="009A2006">
              <w:rPr>
                <w:rStyle w:val="Hyperlink"/>
              </w:rPr>
              <w:t>Änderungstabelle</w:t>
            </w:r>
            <w:r w:rsidRPr="009A2006">
              <w:rPr>
                <w:webHidden/>
              </w:rPr>
              <w:tab/>
            </w:r>
            <w:r w:rsidRPr="009A2006">
              <w:rPr>
                <w:webHidden/>
              </w:rPr>
              <w:fldChar w:fldCharType="begin"/>
            </w:r>
            <w:r w:rsidRPr="009A2006">
              <w:rPr>
                <w:webHidden/>
              </w:rPr>
              <w:instrText xml:space="preserve"> PAGEREF _Toc120709716 \h </w:instrText>
            </w:r>
            <w:r w:rsidRPr="009A2006">
              <w:rPr>
                <w:webHidden/>
              </w:rPr>
            </w:r>
            <w:r w:rsidRPr="009A2006">
              <w:rPr>
                <w:webHidden/>
              </w:rPr>
              <w:fldChar w:fldCharType="separate"/>
            </w:r>
            <w:r w:rsidRPr="009A2006">
              <w:rPr>
                <w:webHidden/>
              </w:rPr>
              <w:t>3</w:t>
            </w:r>
            <w:r w:rsidRPr="009A2006">
              <w:rPr>
                <w:webHidden/>
              </w:rPr>
              <w:fldChar w:fldCharType="end"/>
            </w:r>
          </w:hyperlink>
        </w:p>
        <w:p w14:paraId="396C19D1" w14:textId="77777777" w:rsidR="009A2006" w:rsidRPr="009A2006" w:rsidRDefault="009A2006" w:rsidP="009A2006">
          <w:pPr>
            <w:pStyle w:val="Verzeichnis1"/>
            <w:rPr>
              <w:rFonts w:asciiTheme="minorHAnsi" w:eastAsiaTheme="minorEastAsia" w:hAnsiTheme="minorHAnsi"/>
              <w:lang w:val="de-DE" w:eastAsia="de-DE"/>
            </w:rPr>
          </w:pPr>
          <w:hyperlink w:anchor="_Toc120709717" w:history="1">
            <w:r w:rsidRPr="009A2006">
              <w:rPr>
                <w:rStyle w:val="Hyperlink"/>
              </w:rPr>
              <w:t>1. Titel2</w:t>
            </w:r>
            <w:r w:rsidRPr="009A2006">
              <w:rPr>
                <w:webHidden/>
              </w:rPr>
              <w:tab/>
            </w:r>
            <w:r w:rsidRPr="009A2006">
              <w:rPr>
                <w:webHidden/>
              </w:rPr>
              <w:fldChar w:fldCharType="begin"/>
            </w:r>
            <w:r w:rsidRPr="009A2006">
              <w:rPr>
                <w:webHidden/>
              </w:rPr>
              <w:instrText xml:space="preserve"> PAGEREF _Toc120709717 \h </w:instrText>
            </w:r>
            <w:r w:rsidRPr="009A2006">
              <w:rPr>
                <w:webHidden/>
              </w:rPr>
            </w:r>
            <w:r w:rsidRPr="009A2006">
              <w:rPr>
                <w:webHidden/>
              </w:rPr>
              <w:fldChar w:fldCharType="separate"/>
            </w:r>
            <w:r w:rsidRPr="009A2006">
              <w:rPr>
                <w:webHidden/>
              </w:rPr>
              <w:t>4</w:t>
            </w:r>
            <w:r w:rsidRPr="009A2006">
              <w:rPr>
                <w:webHidden/>
              </w:rPr>
              <w:fldChar w:fldCharType="end"/>
            </w:r>
          </w:hyperlink>
        </w:p>
        <w:p w14:paraId="03274929" w14:textId="77777777" w:rsidR="009A2006" w:rsidRDefault="009A2006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de-DE" w:eastAsia="de-DE"/>
            </w:rPr>
          </w:pPr>
          <w:hyperlink w:anchor="_Toc120709718" w:history="1">
            <w:r w:rsidRPr="00F73FC2">
              <w:rPr>
                <w:rStyle w:val="Hyperlink"/>
                <w:noProof/>
              </w:rPr>
              <w:t>1.1 Titel3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6265" w14:textId="77777777" w:rsidR="009A2006" w:rsidRPr="009A2006" w:rsidRDefault="009A2006" w:rsidP="009A2006">
          <w:pPr>
            <w:pStyle w:val="Verzeichnis1"/>
            <w:rPr>
              <w:rFonts w:asciiTheme="minorHAnsi" w:eastAsiaTheme="minorEastAsia" w:hAnsiTheme="minorHAnsi"/>
              <w:lang w:val="de-DE" w:eastAsia="de-DE"/>
            </w:rPr>
          </w:pPr>
          <w:hyperlink w:anchor="_Toc120709719" w:history="1">
            <w:r w:rsidRPr="009A2006">
              <w:rPr>
                <w:rStyle w:val="Hyperlink"/>
              </w:rPr>
              <w:t>2. Titel2</w:t>
            </w:r>
            <w:r w:rsidRPr="009A2006">
              <w:rPr>
                <w:webHidden/>
              </w:rPr>
              <w:tab/>
            </w:r>
            <w:r w:rsidRPr="009A2006">
              <w:rPr>
                <w:webHidden/>
              </w:rPr>
              <w:fldChar w:fldCharType="begin"/>
            </w:r>
            <w:r w:rsidRPr="009A2006">
              <w:rPr>
                <w:webHidden/>
              </w:rPr>
              <w:instrText xml:space="preserve"> PAGEREF _Toc120709719 \h </w:instrText>
            </w:r>
            <w:r w:rsidRPr="009A2006">
              <w:rPr>
                <w:webHidden/>
              </w:rPr>
            </w:r>
            <w:r w:rsidRPr="009A2006">
              <w:rPr>
                <w:webHidden/>
              </w:rPr>
              <w:fldChar w:fldCharType="separate"/>
            </w:r>
            <w:r w:rsidRPr="009A2006">
              <w:rPr>
                <w:webHidden/>
              </w:rPr>
              <w:t>4</w:t>
            </w:r>
            <w:r w:rsidRPr="009A2006">
              <w:rPr>
                <w:webHidden/>
              </w:rPr>
              <w:fldChar w:fldCharType="end"/>
            </w:r>
          </w:hyperlink>
        </w:p>
        <w:p w14:paraId="2F816E86" w14:textId="77777777" w:rsidR="009A2006" w:rsidRDefault="009A2006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de-DE" w:eastAsia="de-DE"/>
            </w:rPr>
          </w:pPr>
          <w:hyperlink w:anchor="_Toc120709720" w:history="1">
            <w:r w:rsidRPr="00F73FC2">
              <w:rPr>
                <w:rStyle w:val="Hyperlink"/>
                <w:noProof/>
              </w:rPr>
              <w:t>2.1 Titel3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9CD25" w14:textId="77777777" w:rsidR="0008323D" w:rsidRDefault="004D2D9C" w:rsidP="0000116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30A2B70" w14:textId="33699BA4" w:rsidR="00001160" w:rsidRPr="00D94E32" w:rsidRDefault="0008323D" w:rsidP="00D94E32">
          <w:pPr>
            <w:spacing w:before="0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bookmarkStart w:id="0" w:name="_Toc120709717" w:displacedByCustomXml="prev"/>
    <w:p w14:paraId="68316D48" w14:textId="77777777" w:rsidR="00001160" w:rsidRDefault="00001160" w:rsidP="00001160"/>
    <w:p w14:paraId="4B3A5E43" w14:textId="58CA5920" w:rsidR="004D2D9C" w:rsidRDefault="004D2D9C" w:rsidP="006F6D8A">
      <w:pPr>
        <w:pStyle w:val="berschrift1"/>
      </w:pPr>
      <w:r>
        <w:t xml:space="preserve">1. </w:t>
      </w:r>
      <w:bookmarkEnd w:id="0"/>
      <w:r w:rsidR="00D94E32">
        <w:t>Einführung</w:t>
      </w:r>
    </w:p>
    <w:p w14:paraId="2628BF74" w14:textId="42F587F1" w:rsidR="00FA517D" w:rsidRDefault="00FA517D" w:rsidP="00FA517D">
      <w:r>
        <w:t>D</w:t>
      </w:r>
      <w:r w:rsidR="00737BFC">
        <w:t xml:space="preserve">as Projekt </w:t>
      </w:r>
      <w:r>
        <w:t>wurde im Rahmen der Projektarbeit im Modul 335 entwickelt.</w:t>
      </w:r>
    </w:p>
    <w:p w14:paraId="26910CA7" w14:textId="77777777" w:rsidR="00941895" w:rsidRPr="00FA517D" w:rsidRDefault="00941895" w:rsidP="00FA517D"/>
    <w:p w14:paraId="193F1AE4" w14:textId="6479E642" w:rsidR="0008323D" w:rsidRDefault="00FA517D" w:rsidP="00FA517D">
      <w:pPr>
        <w:pStyle w:val="berschrift3"/>
        <w:numPr>
          <w:ilvl w:val="1"/>
          <w:numId w:val="1"/>
        </w:numPr>
        <w:tabs>
          <w:tab w:val="left" w:pos="6540"/>
        </w:tabs>
      </w:pPr>
      <w:r>
        <w:t>Ziel der Applikation</w:t>
      </w:r>
    </w:p>
    <w:p w14:paraId="1657C1BF" w14:textId="66F2A69A" w:rsidR="00FA517D" w:rsidRDefault="00737BFC" w:rsidP="00FA51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739AD1" wp14:editId="41E1D4F1">
            <wp:simplePos x="0" y="0"/>
            <wp:positionH relativeFrom="margin">
              <wp:posOffset>-114300</wp:posOffset>
            </wp:positionH>
            <wp:positionV relativeFrom="paragraph">
              <wp:posOffset>1012825</wp:posOffset>
            </wp:positionV>
            <wp:extent cx="5760720" cy="3240405"/>
            <wp:effectExtent l="0" t="0" r="0" b="0"/>
            <wp:wrapTopAndBottom/>
            <wp:docPr id="829426907" name="Grafik 10" descr="Wallpaper Mockup Generator | Create iPhone, iPad and Mac Wallpaper P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allpaper Mockup Generator | Create iPhone, iPad and Mac Wallpaper Previ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17D" w:rsidRPr="00FA517D">
        <w:t xml:space="preserve">Die Applikation </w:t>
      </w:r>
      <w:r w:rsidR="00FA517D" w:rsidRPr="00FA517D">
        <w:rPr>
          <w:b/>
          <w:bCs/>
        </w:rPr>
        <w:t>WallpaperGenerator</w:t>
      </w:r>
      <w:r w:rsidR="00FA517D" w:rsidRPr="00FA517D">
        <w:t xml:space="preserve"> verfolgt das Ziel, individuelle Hintergrundbilder auf Basis von Nutzereingaben mithilfe künstlicher Intelligenz zu generieren. Der Nutzer gibt eine Beschreibung in Textform ein, woraufhin die App über eine externe KI-Schnittstelle ein passendes Bild erzeugt. Dieses kann gespeichert oder direkt als Hintergrundbild gesetzt werden.</w:t>
      </w:r>
      <w:r w:rsidR="00FA517D" w:rsidRPr="00FA517D">
        <w:rPr>
          <w:noProof/>
        </w:rPr>
        <w:t xml:space="preserve"> </w:t>
      </w:r>
    </w:p>
    <w:p w14:paraId="63975D29" w14:textId="2F5D562D" w:rsidR="00FA517D" w:rsidRDefault="00FA517D" w:rsidP="00737BFC">
      <w:pPr>
        <w:rPr>
          <w:noProof/>
        </w:rPr>
      </w:pPr>
    </w:p>
    <w:p w14:paraId="0E63CF7A" w14:textId="2640899A" w:rsidR="00FA517D" w:rsidRPr="00FA517D" w:rsidRDefault="00FA517D" w:rsidP="00737BFC">
      <w:pPr>
        <w:pStyle w:val="berschrift3"/>
      </w:pPr>
      <w:r>
        <w:rPr>
          <w:noProof/>
        </w:rPr>
        <w:t xml:space="preserve">1.2 </w:t>
      </w:r>
      <w:r w:rsidR="00737BFC">
        <w:rPr>
          <w:noProof/>
        </w:rPr>
        <w:t>Motivation</w:t>
      </w:r>
    </w:p>
    <w:p w14:paraId="3D6729DE" w14:textId="1E636A53" w:rsidR="00FA517D" w:rsidRDefault="00737BFC" w:rsidP="00FA517D">
      <w:r w:rsidRPr="00737BFC">
        <w:t xml:space="preserve">Herkömmliche Wallpaper-Apps bieten meist eine vorgefertigte Auswahl an Bildern, häufig kombiniert mit Werbung oder eingeschränkter Funktionalität. </w:t>
      </w:r>
      <w:r>
        <w:t xml:space="preserve">Meine Applikation </w:t>
      </w:r>
      <w:r w:rsidRPr="00737BFC">
        <w:t xml:space="preserve">bietet eine moderne Lösung, die es ermöglicht, kreative und einzigartige Hintergrundbilder zu </w:t>
      </w:r>
      <w:r w:rsidRPr="00737BFC">
        <w:t xml:space="preserve">erzeugen </w:t>
      </w:r>
      <w:r>
        <w:t xml:space="preserve">und das </w:t>
      </w:r>
      <w:r w:rsidRPr="00737BFC">
        <w:t>automatisch, werbefrei und auf den Nutzer zugeschnitten.</w:t>
      </w:r>
    </w:p>
    <w:p w14:paraId="00617602" w14:textId="77777777" w:rsidR="00941895" w:rsidRDefault="00941895" w:rsidP="00FA517D"/>
    <w:p w14:paraId="2052D5DD" w14:textId="15E49690" w:rsidR="00737BFC" w:rsidRDefault="00737BFC" w:rsidP="00737BFC">
      <w:pPr>
        <w:pStyle w:val="berschrift3"/>
      </w:pPr>
      <w:r>
        <w:t>1.3 Zielpublikum</w:t>
      </w:r>
    </w:p>
    <w:p w14:paraId="2A6A8B89" w14:textId="3D02C1C3" w:rsidR="00941895" w:rsidRDefault="00737BFC" w:rsidP="00737BFC">
      <w:r>
        <w:t>Die App richtet sich an Android User, die gerne personalisierte und innovative Backgrounds verwenden wollen, sowie technikaffine Personen, die gerne KI-Funktionalitäten ausprobieren.</w:t>
      </w:r>
    </w:p>
    <w:p w14:paraId="2DD02929" w14:textId="77777777" w:rsidR="00941895" w:rsidRDefault="00941895">
      <w:pPr>
        <w:spacing w:before="0"/>
      </w:pPr>
      <w:r>
        <w:br w:type="page"/>
      </w:r>
    </w:p>
    <w:p w14:paraId="29946566" w14:textId="77777777" w:rsidR="00737BFC" w:rsidRDefault="00737BFC" w:rsidP="00737BFC"/>
    <w:p w14:paraId="02D68BD5" w14:textId="4DFB5804" w:rsidR="00737BFC" w:rsidRDefault="00737BFC" w:rsidP="00737BFC">
      <w:pPr>
        <w:pStyle w:val="berschrift3"/>
      </w:pPr>
      <w:r>
        <w:t>1.4 Rahmenbedingungen</w:t>
      </w:r>
    </w:p>
    <w:p w14:paraId="5FFD8D49" w14:textId="6C80FAB3" w:rsidR="00737BFC" w:rsidRPr="00737BFC" w:rsidRDefault="00737BFC" w:rsidP="00737BFC">
      <w:pPr>
        <w:rPr>
          <w:lang w:val="de-DE"/>
        </w:rPr>
      </w:pPr>
      <w:r w:rsidRPr="00737BFC">
        <w:rPr>
          <w:lang w:val="de-DE"/>
        </w:rPr>
        <w:t xml:space="preserve">Im Rahmen der Projektarbeit nach Modul 335 müssen mindestens </w:t>
      </w:r>
      <w:r w:rsidRPr="00737BFC">
        <w:rPr>
          <w:b/>
          <w:bCs/>
          <w:lang w:val="de-DE"/>
        </w:rPr>
        <w:t>10 technische Punkte</w:t>
      </w:r>
      <w:r w:rsidRPr="00737BFC">
        <w:rPr>
          <w:lang w:val="de-DE"/>
        </w:rPr>
        <w:t xml:space="preserve"> durch bestimmte Funktionen erreicht werden. </w:t>
      </w:r>
      <w:r w:rsidR="00941895">
        <w:rPr>
          <w:lang w:val="de-DE"/>
        </w:rPr>
        <w:t xml:space="preserve">Mein Projekt </w:t>
      </w:r>
      <w:r w:rsidRPr="00737BFC">
        <w:rPr>
          <w:lang w:val="de-DE"/>
        </w:rPr>
        <w:t>erfüllt diese Anforderungen wie folgt:</w:t>
      </w: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4423"/>
        <w:gridCol w:w="1121"/>
        <w:gridCol w:w="3528"/>
      </w:tblGrid>
      <w:tr w:rsidR="00737BFC" w:rsidRPr="00737BFC" w14:paraId="26362528" w14:textId="77777777" w:rsidTr="00941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1D22126C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Kriterium</w:t>
            </w:r>
          </w:p>
        </w:tc>
        <w:tc>
          <w:tcPr>
            <w:tcW w:w="0" w:type="auto"/>
            <w:hideMark/>
          </w:tcPr>
          <w:p w14:paraId="3F297819" w14:textId="77777777" w:rsidR="00737BFC" w:rsidRPr="00737BFC" w:rsidRDefault="00737BFC" w:rsidP="00737BF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Punkte</w:t>
            </w:r>
          </w:p>
        </w:tc>
        <w:tc>
          <w:tcPr>
            <w:tcW w:w="0" w:type="auto"/>
            <w:hideMark/>
          </w:tcPr>
          <w:p w14:paraId="34F14022" w14:textId="77777777" w:rsidR="00737BFC" w:rsidRPr="00737BFC" w:rsidRDefault="00737BFC" w:rsidP="00737BF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Umsetzung in WallpaperGenerator</w:t>
            </w:r>
          </w:p>
        </w:tc>
      </w:tr>
      <w:tr w:rsidR="00941895" w:rsidRPr="00737BFC" w14:paraId="16129D80" w14:textId="77777777" w:rsidTr="00941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C29FB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Mehr als eine Aktivität oder View verwenden</w:t>
            </w:r>
          </w:p>
        </w:tc>
        <w:tc>
          <w:tcPr>
            <w:tcW w:w="0" w:type="auto"/>
            <w:hideMark/>
          </w:tcPr>
          <w:p w14:paraId="4D23295F" w14:textId="77777777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1</w:t>
            </w:r>
          </w:p>
        </w:tc>
        <w:tc>
          <w:tcPr>
            <w:tcW w:w="0" w:type="auto"/>
            <w:hideMark/>
          </w:tcPr>
          <w:p w14:paraId="58F6FB46" w14:textId="77777777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Startbildschirm, Prompt-Eingabe, Bildanzeige</w:t>
            </w:r>
          </w:p>
        </w:tc>
      </w:tr>
      <w:tr w:rsidR="00737BFC" w:rsidRPr="00737BFC" w14:paraId="035E7C6C" w14:textId="77777777" w:rsidTr="00941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0EEA5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Kommunikation zwischen zwei Aktivitäten oder Views</w:t>
            </w:r>
          </w:p>
        </w:tc>
        <w:tc>
          <w:tcPr>
            <w:tcW w:w="0" w:type="auto"/>
            <w:hideMark/>
          </w:tcPr>
          <w:p w14:paraId="67402427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1</w:t>
            </w:r>
          </w:p>
        </w:tc>
        <w:tc>
          <w:tcPr>
            <w:tcW w:w="0" w:type="auto"/>
            <w:hideMark/>
          </w:tcPr>
          <w:p w14:paraId="22B7E1CF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Übergabe des Nutzereingabetexts und Rückgabe des generierten Bildes</w:t>
            </w:r>
          </w:p>
        </w:tc>
      </w:tr>
      <w:tr w:rsidR="00941895" w:rsidRPr="00737BFC" w14:paraId="7A76B324" w14:textId="77777777" w:rsidTr="00941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D7F3E1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Verwenden einer persistenten, lokalen Datenablage</w:t>
            </w:r>
          </w:p>
        </w:tc>
        <w:tc>
          <w:tcPr>
            <w:tcW w:w="0" w:type="auto"/>
            <w:hideMark/>
          </w:tcPr>
          <w:p w14:paraId="29B3E4DE" w14:textId="77777777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2</w:t>
            </w:r>
          </w:p>
        </w:tc>
        <w:tc>
          <w:tcPr>
            <w:tcW w:w="0" w:type="auto"/>
            <w:hideMark/>
          </w:tcPr>
          <w:p w14:paraId="755FE23A" w14:textId="3EEA34B4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Speicherung von generierten Bildern oder Favoriten</w:t>
            </w:r>
          </w:p>
        </w:tc>
      </w:tr>
      <w:tr w:rsidR="00737BFC" w:rsidRPr="00737BFC" w14:paraId="1E1D4220" w14:textId="77777777" w:rsidTr="00941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377D2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 xml:space="preserve">Verwenden von Hintergrundoperationen (z. B. Services, </w:t>
            </w:r>
            <w:proofErr w:type="spellStart"/>
            <w:r w:rsidRPr="00737BFC">
              <w:rPr>
                <w:lang w:val="de-DE"/>
              </w:rPr>
              <w:t>Notifications</w:t>
            </w:r>
            <w:proofErr w:type="spellEnd"/>
            <w:r w:rsidRPr="00737BFC">
              <w:rPr>
                <w:lang w:val="de-DE"/>
              </w:rPr>
              <w:t>, …)</w:t>
            </w:r>
          </w:p>
        </w:tc>
        <w:tc>
          <w:tcPr>
            <w:tcW w:w="0" w:type="auto"/>
            <w:hideMark/>
          </w:tcPr>
          <w:p w14:paraId="03D883FE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4</w:t>
            </w:r>
          </w:p>
        </w:tc>
        <w:tc>
          <w:tcPr>
            <w:tcW w:w="0" w:type="auto"/>
            <w:hideMark/>
          </w:tcPr>
          <w:p w14:paraId="244C4C71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Bildgenerierung erfolgt asynchron im Hintergrund per API-Aufruf</w:t>
            </w:r>
          </w:p>
        </w:tc>
      </w:tr>
      <w:tr w:rsidR="00941895" w:rsidRPr="00737BFC" w14:paraId="74E50D9F" w14:textId="77777777" w:rsidTr="00941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E8C81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Externe Schnittstelle lesen</w:t>
            </w:r>
          </w:p>
        </w:tc>
        <w:tc>
          <w:tcPr>
            <w:tcW w:w="0" w:type="auto"/>
            <w:hideMark/>
          </w:tcPr>
          <w:p w14:paraId="08E12AA0" w14:textId="77777777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2</w:t>
            </w:r>
          </w:p>
        </w:tc>
        <w:tc>
          <w:tcPr>
            <w:tcW w:w="0" w:type="auto"/>
            <w:hideMark/>
          </w:tcPr>
          <w:p w14:paraId="412CF5F8" w14:textId="77777777" w:rsidR="00737BFC" w:rsidRPr="00737BFC" w:rsidRDefault="00737BFC" w:rsidP="00737BF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Bildgenerierung über eine KI-API wie DALL·E/OpenAI</w:t>
            </w:r>
          </w:p>
        </w:tc>
      </w:tr>
      <w:tr w:rsidR="00737BFC" w:rsidRPr="00737BFC" w14:paraId="0F17E968" w14:textId="77777777" w:rsidTr="00941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48877F" w14:textId="77777777" w:rsidR="00737BFC" w:rsidRPr="00737BFC" w:rsidRDefault="00737BFC" w:rsidP="00737BFC">
            <w:pPr>
              <w:spacing w:after="160" w:line="259" w:lineRule="auto"/>
              <w:rPr>
                <w:lang w:val="de-DE"/>
              </w:rPr>
            </w:pPr>
            <w:r w:rsidRPr="00737BFC">
              <w:rPr>
                <w:lang w:val="de-DE"/>
              </w:rPr>
              <w:t>Interaktion mit Systemapplikationen (z. B. Galerie, Wallpaper setzen)</w:t>
            </w:r>
          </w:p>
        </w:tc>
        <w:tc>
          <w:tcPr>
            <w:tcW w:w="0" w:type="auto"/>
            <w:hideMark/>
          </w:tcPr>
          <w:p w14:paraId="0382DAFF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2</w:t>
            </w:r>
          </w:p>
        </w:tc>
        <w:tc>
          <w:tcPr>
            <w:tcW w:w="0" w:type="auto"/>
            <w:hideMark/>
          </w:tcPr>
          <w:p w14:paraId="4E182388" w14:textId="77777777" w:rsidR="00737BFC" w:rsidRPr="00737BFC" w:rsidRDefault="00737BFC" w:rsidP="00737BF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737BFC">
              <w:rPr>
                <w:lang w:val="de-DE"/>
              </w:rPr>
              <w:t>Nutzer kann das Bild direkt als Hintergrundbild setzen</w:t>
            </w:r>
          </w:p>
        </w:tc>
      </w:tr>
    </w:tbl>
    <w:p w14:paraId="2361FBD2" w14:textId="77777777" w:rsidR="00737BFC" w:rsidRPr="00737BFC" w:rsidRDefault="00737BFC" w:rsidP="00737BFC">
      <w:pPr>
        <w:rPr>
          <w:lang w:val="de-DE"/>
        </w:rPr>
      </w:pPr>
      <w:r w:rsidRPr="00737BFC">
        <w:rPr>
          <w:b/>
          <w:bCs/>
          <w:lang w:val="de-DE"/>
        </w:rPr>
        <w:t xml:space="preserve">Gesamtpunktzahl: 12 Punkte </w:t>
      </w:r>
      <w:r w:rsidRPr="00737BFC">
        <w:rPr>
          <w:rFonts w:ascii="Segoe UI Emoji" w:hAnsi="Segoe UI Emoji" w:cs="Segoe UI Emoji"/>
          <w:b/>
          <w:bCs/>
          <w:lang w:val="de-DE"/>
        </w:rPr>
        <w:t>✅</w:t>
      </w:r>
    </w:p>
    <w:p w14:paraId="75E9D3DF" w14:textId="39F4A83F" w:rsidR="00737BFC" w:rsidRPr="00737BFC" w:rsidRDefault="00737BFC" w:rsidP="00737BFC">
      <w:pPr>
        <w:rPr>
          <w:lang w:val="de-DE"/>
        </w:rPr>
      </w:pPr>
      <w:r w:rsidRPr="00737BFC">
        <w:rPr>
          <w:lang w:val="de-DE"/>
        </w:rPr>
        <w:t>Damit ist die Grundlage für ein komplexes und praxisorientiertes Mobile-Projekt gelegt.</w:t>
      </w:r>
    </w:p>
    <w:p w14:paraId="5C4038AC" w14:textId="24938CD3" w:rsidR="00737BFC" w:rsidRPr="00FA517D" w:rsidRDefault="00737BFC" w:rsidP="00FA517D"/>
    <w:p w14:paraId="407FBE9C" w14:textId="75AD8761" w:rsidR="005C4DF7" w:rsidRDefault="005C4DF7" w:rsidP="0088410D">
      <w:bookmarkStart w:id="1" w:name="_Toc120709719"/>
      <w:r>
        <w:t xml:space="preserve">2. </w:t>
      </w:r>
      <w:r w:rsidR="00E62265">
        <w:t>Titel2</w:t>
      </w:r>
      <w:bookmarkEnd w:id="1"/>
    </w:p>
    <w:p w14:paraId="7FC03BB6" w14:textId="77777777" w:rsidR="005C4DF7" w:rsidRPr="005C4DF7" w:rsidRDefault="005C4DF7" w:rsidP="0008323D">
      <w:pPr>
        <w:pStyle w:val="berschrift3"/>
      </w:pPr>
      <w:bookmarkStart w:id="2" w:name="_Toc120709720"/>
      <w:r>
        <w:t xml:space="preserve">2.1 </w:t>
      </w:r>
      <w:r w:rsidR="00E62265">
        <w:t>Titel3</w:t>
      </w:r>
      <w:bookmarkEnd w:id="2"/>
    </w:p>
    <w:sectPr w:rsidR="005C4DF7" w:rsidRPr="005C4DF7" w:rsidSect="004D2D9C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39C99" w14:textId="77777777" w:rsidR="008F1D81" w:rsidRDefault="008F1D81" w:rsidP="00C11578">
      <w:pPr>
        <w:spacing w:before="0" w:after="0" w:line="240" w:lineRule="auto"/>
      </w:pPr>
      <w:r>
        <w:separator/>
      </w:r>
    </w:p>
  </w:endnote>
  <w:endnote w:type="continuationSeparator" w:id="0">
    <w:p w14:paraId="6B53B349" w14:textId="77777777" w:rsidR="008F1D81" w:rsidRDefault="008F1D81" w:rsidP="00C115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DC230" w14:textId="69B4224F" w:rsidR="00C11578" w:rsidRDefault="00E955E8">
    <w:pPr>
      <w:pStyle w:val="Fuzeile"/>
    </w:pPr>
    <w:r>
      <w:rPr>
        <w:lang w:val="de-DE"/>
      </w:rPr>
      <w:t xml:space="preserve">Mai </w:t>
    </w:r>
    <w:r w:rsidR="00C11578">
      <w:rPr>
        <w:lang w:val="de-DE"/>
      </w:rPr>
      <w:t>2</w:t>
    </w:r>
    <w:r>
      <w:rPr>
        <w:lang w:val="de-DE"/>
      </w:rPr>
      <w:t>5</w:t>
    </w:r>
    <w:r w:rsidR="00C11578">
      <w:rPr>
        <w:lang w:val="de-DE"/>
      </w:rPr>
      <w:tab/>
    </w:r>
    <w:r w:rsidR="00C11578">
      <w:rPr>
        <w:lang w:val="de-DE"/>
      </w:rPr>
      <w:tab/>
    </w:r>
    <w:r w:rsidR="00C11578" w:rsidRPr="00C11578">
      <w:rPr>
        <w:lang w:val="de-DE"/>
      </w:rPr>
      <w:t xml:space="preserve">Seite </w:t>
    </w:r>
    <w:r w:rsidR="00C11578" w:rsidRPr="00C11578">
      <w:rPr>
        <w:b/>
        <w:bCs/>
        <w:lang w:val="de-DE"/>
      </w:rPr>
      <w:fldChar w:fldCharType="begin"/>
    </w:r>
    <w:r w:rsidR="00C11578" w:rsidRPr="00C11578">
      <w:rPr>
        <w:b/>
        <w:bCs/>
        <w:lang w:val="de-DE"/>
      </w:rPr>
      <w:instrText>PAGE  \* Arabic  \* MERGEFORMAT</w:instrText>
    </w:r>
    <w:r w:rsidR="00C11578" w:rsidRPr="00C11578">
      <w:rPr>
        <w:b/>
        <w:bCs/>
        <w:lang w:val="de-DE"/>
      </w:rPr>
      <w:fldChar w:fldCharType="separate"/>
    </w:r>
    <w:r w:rsidR="00C11578" w:rsidRPr="00C11578">
      <w:rPr>
        <w:b/>
        <w:bCs/>
        <w:lang w:val="de-DE"/>
      </w:rPr>
      <w:t>1</w:t>
    </w:r>
    <w:r w:rsidR="00C11578" w:rsidRPr="00C11578">
      <w:rPr>
        <w:b/>
        <w:bCs/>
        <w:lang w:val="de-DE"/>
      </w:rPr>
      <w:fldChar w:fldCharType="end"/>
    </w:r>
    <w:r w:rsidR="00C11578" w:rsidRPr="00C11578">
      <w:rPr>
        <w:lang w:val="de-DE"/>
      </w:rPr>
      <w:t xml:space="preserve"> von </w:t>
    </w:r>
    <w:r w:rsidR="00C11578" w:rsidRPr="00C11578">
      <w:rPr>
        <w:b/>
        <w:bCs/>
        <w:lang w:val="de-DE"/>
      </w:rPr>
      <w:fldChar w:fldCharType="begin"/>
    </w:r>
    <w:r w:rsidR="00C11578" w:rsidRPr="00C11578">
      <w:rPr>
        <w:b/>
        <w:bCs/>
        <w:lang w:val="de-DE"/>
      </w:rPr>
      <w:instrText>NUMPAGES  \* Arabic  \* MERGEFORMAT</w:instrText>
    </w:r>
    <w:r w:rsidR="00C11578" w:rsidRPr="00C11578">
      <w:rPr>
        <w:b/>
        <w:bCs/>
        <w:lang w:val="de-DE"/>
      </w:rPr>
      <w:fldChar w:fldCharType="separate"/>
    </w:r>
    <w:r w:rsidR="00C11578" w:rsidRPr="00C11578">
      <w:rPr>
        <w:b/>
        <w:bCs/>
        <w:lang w:val="de-DE"/>
      </w:rPr>
      <w:t>2</w:t>
    </w:r>
    <w:r w:rsidR="00C11578" w:rsidRPr="00C11578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0DDC6" w14:textId="77777777" w:rsidR="008F1D81" w:rsidRDefault="008F1D81" w:rsidP="00C11578">
      <w:pPr>
        <w:spacing w:before="0" w:after="0" w:line="240" w:lineRule="auto"/>
      </w:pPr>
      <w:r>
        <w:separator/>
      </w:r>
    </w:p>
  </w:footnote>
  <w:footnote w:type="continuationSeparator" w:id="0">
    <w:p w14:paraId="08E60AEE" w14:textId="77777777" w:rsidR="008F1D81" w:rsidRDefault="008F1D81" w:rsidP="00C1157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90CD8C" w14:textId="5181DBD3" w:rsidR="00C11578" w:rsidRDefault="00E955E8" w:rsidP="00C11578">
    <w:pPr>
      <w:pStyle w:val="Kopfzeile"/>
      <w:jc w:val="center"/>
    </w:pPr>
    <w:r>
      <w:t>ÜeK-335 25/4256</w:t>
    </w:r>
    <w:r w:rsidR="00C11578">
      <w:ptab w:relativeTo="margin" w:alignment="right" w:leader="none"/>
    </w:r>
    <w:r w:rsidR="00C11578">
      <w:t>Simon Streuli</w:t>
    </w:r>
  </w:p>
  <w:p w14:paraId="312A56C4" w14:textId="77777777" w:rsidR="00C11578" w:rsidRDefault="00C1157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6344FD"/>
    <w:multiLevelType w:val="multilevel"/>
    <w:tmpl w:val="B9600C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 w16cid:durableId="1135029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68"/>
    <w:rsid w:val="00001160"/>
    <w:rsid w:val="0008323D"/>
    <w:rsid w:val="0016772F"/>
    <w:rsid w:val="001B74A1"/>
    <w:rsid w:val="00243B21"/>
    <w:rsid w:val="003D56B9"/>
    <w:rsid w:val="00471C37"/>
    <w:rsid w:val="004B4861"/>
    <w:rsid w:val="004D2D9C"/>
    <w:rsid w:val="005C4DF7"/>
    <w:rsid w:val="0065752A"/>
    <w:rsid w:val="006F6D8A"/>
    <w:rsid w:val="00737BFC"/>
    <w:rsid w:val="00797468"/>
    <w:rsid w:val="0088410D"/>
    <w:rsid w:val="008F1D81"/>
    <w:rsid w:val="00941895"/>
    <w:rsid w:val="00941A1E"/>
    <w:rsid w:val="009A2006"/>
    <w:rsid w:val="00AE04A2"/>
    <w:rsid w:val="00AF318D"/>
    <w:rsid w:val="00B5536F"/>
    <w:rsid w:val="00C11578"/>
    <w:rsid w:val="00C522FE"/>
    <w:rsid w:val="00C80A3A"/>
    <w:rsid w:val="00CE7497"/>
    <w:rsid w:val="00D54FD4"/>
    <w:rsid w:val="00D94E32"/>
    <w:rsid w:val="00E62265"/>
    <w:rsid w:val="00E955E8"/>
    <w:rsid w:val="00FA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F5E0747"/>
  <w15:chartTrackingRefBased/>
  <w15:docId w15:val="{6A0C281C-8B7A-49FB-930B-52340803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Vorlage"/>
    <w:qFormat/>
    <w:rsid w:val="0008323D"/>
    <w:pPr>
      <w:spacing w:before="120"/>
    </w:pPr>
    <w:rPr>
      <w:rFonts w:ascii="Arial" w:hAnsi="Arial"/>
      <w:lang w:val="de-CH"/>
    </w:rPr>
  </w:style>
  <w:style w:type="paragraph" w:styleId="berschrift1">
    <w:name w:val="heading 1"/>
    <w:aliases w:val="H2"/>
    <w:basedOn w:val="Standard"/>
    <w:next w:val="Standard"/>
    <w:link w:val="berschrift1Zchn"/>
    <w:uiPriority w:val="9"/>
    <w:qFormat/>
    <w:rsid w:val="0008323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berschrift2">
    <w:name w:val="heading 2"/>
    <w:aliases w:val="H1"/>
    <w:basedOn w:val="Standard"/>
    <w:next w:val="Standard"/>
    <w:link w:val="berschrift2Zchn"/>
    <w:uiPriority w:val="9"/>
    <w:unhideWhenUsed/>
    <w:qFormat/>
    <w:rsid w:val="00941A1E"/>
    <w:pPr>
      <w:keepNext/>
      <w:keepLines/>
      <w:spacing w:before="160" w:after="120" w:line="360" w:lineRule="auto"/>
      <w:jc w:val="center"/>
      <w:outlineLvl w:val="1"/>
    </w:pPr>
    <w:rPr>
      <w:rFonts w:eastAsiaTheme="majorEastAsia" w:cstheme="majorBidi"/>
      <w:b/>
      <w:color w:val="000000" w:themeColor="text1"/>
      <w:sz w:val="9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B4861"/>
    <w:pPr>
      <w:keepNext/>
      <w:keepLines/>
      <w:spacing w:before="40" w:after="0"/>
      <w:ind w:left="708"/>
      <w:outlineLvl w:val="2"/>
    </w:pPr>
    <w:rPr>
      <w:rFonts w:eastAsiaTheme="majorEastAsia" w:cstheme="majorBidi"/>
      <w:color w:val="000000" w:themeColor="text1"/>
      <w:sz w:val="26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115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11578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C115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11578"/>
    <w:rPr>
      <w:lang w:val="de-CH"/>
    </w:rPr>
  </w:style>
  <w:style w:type="character" w:customStyle="1" w:styleId="berschrift1Zchn">
    <w:name w:val="Überschrift 1 Zchn"/>
    <w:aliases w:val="H2 Zchn"/>
    <w:basedOn w:val="Absatz-Standardschriftart"/>
    <w:link w:val="berschrift1"/>
    <w:uiPriority w:val="9"/>
    <w:rsid w:val="0008323D"/>
    <w:rPr>
      <w:rFonts w:ascii="Arial" w:eastAsiaTheme="majorEastAsia" w:hAnsi="Arial" w:cstheme="majorBidi"/>
      <w:b/>
      <w:color w:val="000000" w:themeColor="text1"/>
      <w:sz w:val="26"/>
      <w:szCs w:val="32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D2D9C"/>
    <w:pPr>
      <w:outlineLvl w:val="9"/>
    </w:pPr>
    <w:rPr>
      <w:lang w:val="de-DE" w:eastAsia="de-DE"/>
    </w:rPr>
  </w:style>
  <w:style w:type="character" w:customStyle="1" w:styleId="berschrift2Zchn">
    <w:name w:val="Überschrift 2 Zchn"/>
    <w:aliases w:val="H1 Zchn"/>
    <w:basedOn w:val="Absatz-Standardschriftart"/>
    <w:link w:val="berschrift2"/>
    <w:uiPriority w:val="9"/>
    <w:rsid w:val="00941A1E"/>
    <w:rPr>
      <w:rFonts w:ascii="Arial" w:eastAsiaTheme="majorEastAsia" w:hAnsi="Arial" w:cstheme="majorBidi"/>
      <w:b/>
      <w:color w:val="000000" w:themeColor="text1"/>
      <w:sz w:val="90"/>
      <w:szCs w:val="26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9A2006"/>
    <w:pPr>
      <w:tabs>
        <w:tab w:val="right" w:leader="dot" w:pos="9062"/>
      </w:tabs>
      <w:spacing w:after="100"/>
    </w:pPr>
    <w:rPr>
      <w:b/>
      <w:bCs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4D2D9C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D2D9C"/>
    <w:rPr>
      <w:color w:val="0563C1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71C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B4861"/>
    <w:rPr>
      <w:rFonts w:ascii="Arial" w:eastAsiaTheme="majorEastAsia" w:hAnsi="Arial" w:cstheme="majorBidi"/>
      <w:color w:val="000000" w:themeColor="text1"/>
      <w:sz w:val="26"/>
      <w:szCs w:val="24"/>
      <w:lang w:val="de-CH"/>
    </w:rPr>
  </w:style>
  <w:style w:type="table" w:styleId="Tabellenraster">
    <w:name w:val="Table Grid"/>
    <w:basedOn w:val="NormaleTabelle"/>
    <w:uiPriority w:val="39"/>
    <w:rsid w:val="004B4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2Akzent2">
    <w:name w:val="Grid Table 2 Accent 2"/>
    <w:basedOn w:val="NormaleTabelle"/>
    <w:uiPriority w:val="47"/>
    <w:rsid w:val="00E6226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Verzeichnis3">
    <w:name w:val="toc 3"/>
    <w:basedOn w:val="Standard"/>
    <w:next w:val="Standard"/>
    <w:autoRedefine/>
    <w:uiPriority w:val="39"/>
    <w:unhideWhenUsed/>
    <w:rsid w:val="00E62265"/>
    <w:pPr>
      <w:spacing w:after="100"/>
      <w:ind w:left="440"/>
    </w:pPr>
  </w:style>
  <w:style w:type="paragraph" w:styleId="KeinLeerraum">
    <w:name w:val="No Spacing"/>
    <w:uiPriority w:val="1"/>
    <w:qFormat/>
    <w:rsid w:val="0008323D"/>
    <w:pPr>
      <w:spacing w:after="0" w:line="240" w:lineRule="auto"/>
    </w:pPr>
    <w:rPr>
      <w:rFonts w:ascii="Arial" w:hAnsi="Arial"/>
      <w:lang w:val="de-CH"/>
    </w:rPr>
  </w:style>
  <w:style w:type="character" w:styleId="Platzhaltertext">
    <w:name w:val="Placeholder Text"/>
    <w:basedOn w:val="Absatz-Standardschriftart"/>
    <w:uiPriority w:val="99"/>
    <w:semiHidden/>
    <w:rsid w:val="0008323D"/>
    <w:rPr>
      <w:color w:val="808080"/>
    </w:rPr>
  </w:style>
  <w:style w:type="table" w:styleId="Gitternetztabelle2Akzent3">
    <w:name w:val="Grid Table 2 Accent 3"/>
    <w:basedOn w:val="NormaleTabelle"/>
    <w:uiPriority w:val="47"/>
    <w:rsid w:val="00E955E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nabsatz">
    <w:name w:val="List Paragraph"/>
    <w:basedOn w:val="Standard"/>
    <w:uiPriority w:val="34"/>
    <w:qFormat/>
    <w:rsid w:val="00FA517D"/>
    <w:pPr>
      <w:ind w:left="720"/>
      <w:contextualSpacing/>
    </w:pPr>
  </w:style>
  <w:style w:type="table" w:styleId="EinfacheTabelle4">
    <w:name w:val="Plain Table 4"/>
    <w:basedOn w:val="NormaleTabelle"/>
    <w:uiPriority w:val="44"/>
    <w:rsid w:val="009418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1">
    <w:name w:val="Plain Table 1"/>
    <w:basedOn w:val="NormaleTabelle"/>
    <w:uiPriority w:val="41"/>
    <w:rsid w:val="0094189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3">
    <w:name w:val="Plain Table 3"/>
    <w:basedOn w:val="NormaleTabelle"/>
    <w:uiPriority w:val="43"/>
    <w:rsid w:val="009418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Simon\Dokumente\ZLI\2_Kurse\11_Dokumentationen\DokumentationenTemplat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6C8B4-4806-424C-93C1-F73F2460F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DokumentationenTemplate.dotx</Template>
  <TotalTime>0</TotalTime>
  <Pages>4</Pages>
  <Words>376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Streuli</dc:creator>
  <cp:keywords/>
  <dc:description/>
  <cp:lastModifiedBy>Streuli Simon Laurenz</cp:lastModifiedBy>
  <cp:revision>2</cp:revision>
  <dcterms:created xsi:type="dcterms:W3CDTF">2025-05-20T06:35:00Z</dcterms:created>
  <dcterms:modified xsi:type="dcterms:W3CDTF">2025-05-20T07:41:00Z</dcterms:modified>
</cp:coreProperties>
</file>